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4B7855" w:rsidRDefault="004B7855"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4B7855" w:rsidRDefault="004B7855"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proofErr w:type="gramStart"/>
            <w:r w:rsidRPr="616EDA02">
              <w:rPr>
                <w:rFonts w:ascii="Times New Roman"/>
                <w:sz w:val="20"/>
                <w:szCs w:val="20"/>
              </w:rPr>
              <w:t>)</w:t>
            </w:r>
            <w:proofErr w:type="gramEnd"/>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08665B">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08665B">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08665B">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08665B">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08665B">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08665B">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08665B">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08665B">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08665B">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08665B">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08665B">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08665B">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08665B">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08665B">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08665B">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08665B">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08665B">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3154A84B" w14:textId="4DC44901" w:rsidR="00833689"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238701" w:history="1">
        <w:r w:rsidR="00833689" w:rsidRPr="00D80595">
          <w:rPr>
            <w:rStyle w:val="Hyperlink"/>
            <w:noProof/>
          </w:rPr>
          <w:t>Figure 1. Sample image with caption. (Use sentence case; end with a period.)</w:t>
        </w:r>
        <w:r w:rsidR="00833689">
          <w:rPr>
            <w:noProof/>
            <w:webHidden/>
          </w:rPr>
          <w:tab/>
        </w:r>
        <w:r w:rsidR="00833689">
          <w:rPr>
            <w:noProof/>
            <w:webHidden/>
          </w:rPr>
          <w:fldChar w:fldCharType="begin"/>
        </w:r>
        <w:r w:rsidR="00833689">
          <w:rPr>
            <w:noProof/>
            <w:webHidden/>
          </w:rPr>
          <w:instrText xml:space="preserve"> PAGEREF _Toc11238701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5864FEE4" w14:textId="4F2DF67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7C19EE5A" w14:textId="60762894" w:rsidR="00833689"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238702" w:history="1">
        <w:r w:rsidR="00833689" w:rsidRPr="00A817B2">
          <w:rPr>
            <w:rStyle w:val="Hyperlink"/>
            <w:noProof/>
          </w:rPr>
          <w:t>Table 1. Sample Table Caption (Capitalize Each Word, and Do Not End with a Period)</w:t>
        </w:r>
        <w:r w:rsidR="00833689">
          <w:rPr>
            <w:noProof/>
            <w:webHidden/>
          </w:rPr>
          <w:tab/>
        </w:r>
        <w:r w:rsidR="00833689">
          <w:rPr>
            <w:noProof/>
            <w:webHidden/>
          </w:rPr>
          <w:fldChar w:fldCharType="begin"/>
        </w:r>
        <w:r w:rsidR="00833689">
          <w:rPr>
            <w:noProof/>
            <w:webHidden/>
          </w:rPr>
          <w:instrText xml:space="preserve"> PAGEREF _Toc11238702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6E55160A" w14:textId="14221F5D"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238701"/>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238702"/>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3440160B" w14:textId="0CFE8FDE" w:rsidR="00735583" w:rsidRPr="003113DD" w:rsidRDefault="003113DD" w:rsidP="00833689">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NO</w:t>
      </w:r>
      <w:r w:rsidR="00D47DB4" w:rsidRPr="00D47DB4">
        <w:rPr>
          <w:vertAlign w:val="subscript"/>
        </w:rPr>
        <w:t>2</w:t>
      </w:r>
      <w:r w:rsidR="00D47DB4">
        <w:t xml:space="preserve"> is a good predictor for traffic related air pollution sources.</w:t>
      </w:r>
      <w:r w:rsidR="00E320E8">
        <w:t xml:space="preserve"> </w:t>
      </w:r>
      <w:r>
        <w:t xml:space="preserve">Pollutant concentrations were obtained from </w:t>
      </w:r>
      <w:r w:rsidR="00D47DB4">
        <w:t>satellite</w:t>
      </w:r>
      <w:r>
        <w:t xml:space="preserve"> based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p>
    <w:p w14:paraId="0A41E757" w14:textId="77777777" w:rsidR="00833689" w:rsidRDefault="00833689" w:rsidP="00833689">
      <w:pPr>
        <w:pStyle w:val="Heading4"/>
      </w:pPr>
    </w:p>
    <w:p w14:paraId="2D7FC12A" w14:textId="3D1ACBDE" w:rsidR="00D47DB4" w:rsidRDefault="003848BB" w:rsidP="00833689">
      <w:pPr>
        <w:pStyle w:val="Heading4"/>
      </w:pPr>
      <w:r>
        <w:t>LUR modeling</w:t>
      </w:r>
    </w:p>
    <w:p w14:paraId="7D429F1E" w14:textId="74BDF375" w:rsidR="00833689" w:rsidRDefault="00833689" w:rsidP="001E262E">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 xml:space="preserve">. The general pros 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and are summarized in [</w:t>
      </w:r>
      <w:r w:rsidRPr="00833689">
        <w:rPr>
          <w:highlight w:val="green"/>
        </w:rPr>
        <w:t>Table</w:t>
      </w:r>
      <w:r>
        <w:t>].</w:t>
      </w:r>
    </w:p>
    <w:p w14:paraId="5E5419FD" w14:textId="77777777" w:rsidR="00833689" w:rsidRPr="00833689" w:rsidRDefault="00833689" w:rsidP="00833689"/>
    <w:p w14:paraId="225431B5" w14:textId="2CE3B5B2" w:rsidR="004F73C9" w:rsidRDefault="004F73C9" w:rsidP="00833689">
      <w:pPr>
        <w:pStyle w:val="Heading4"/>
      </w:pPr>
      <w:r>
        <w:t>NO</w:t>
      </w:r>
      <w:r w:rsidRPr="004F73C9">
        <w:rPr>
          <w:vertAlign w:val="subscript"/>
        </w:rPr>
        <w:t>2</w:t>
      </w:r>
      <w:r>
        <w:t xml:space="preserve"> </w:t>
      </w:r>
      <w:r w:rsidR="00833689">
        <w:t>exposure</w:t>
      </w:r>
    </w:p>
    <w:p w14:paraId="62363A22" w14:textId="5FDC978F" w:rsidR="001E262E" w:rsidRPr="001E262E" w:rsidRDefault="00833689" w:rsidP="001E262E">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 NO2 concentrations at the centro</w:t>
      </w:r>
      <w:r w:rsidR="001E262E">
        <w:t xml:space="preserve">id location of the census block for the contiguous U.S.. The model incorporated satellite, Environmental Protection Agency (EPA) air quality monitor readings and multiple geographical information systems (GIS) covariates including impervious surfaces, tree canopies, population count, major road length, minor road length, total road length, elevation, distance to coast and </w:t>
      </w:r>
      <w:commentRangeStart w:id="25"/>
      <w:r w:rsidR="001E262E">
        <w:t>DOMINO NO</w:t>
      </w:r>
      <w:r w:rsidR="001E262E" w:rsidRPr="00923D33">
        <w:rPr>
          <w:vertAlign w:val="subscript"/>
        </w:rPr>
        <w:t>2</w:t>
      </w:r>
      <w:commentRangeEnd w:id="25"/>
      <w:r w:rsidR="001E262E">
        <w:rPr>
          <w:rStyle w:val="CommentReference"/>
        </w:rPr>
        <w:commentReference w:id="25"/>
      </w:r>
      <w:r w:rsidR="001E262E">
        <w:t xml:space="preserve">. </w:t>
      </w:r>
    </w:p>
    <w:p w14:paraId="2EA3D291" w14:textId="3F25E012" w:rsidR="001E262E" w:rsidRDefault="001E262E" w:rsidP="001E262E"/>
    <w:p w14:paraId="2B11F9CB" w14:textId="114FC763" w:rsidR="00265B7B" w:rsidRDefault="00265B7B" w:rsidP="001E262E">
      <w:r w:rsidRPr="00265B7B">
        <w:t>The validation of the spatial model was satisfactory achieving an R2 = (0.50-0.81) in hold-out cross-validation</w:t>
      </w:r>
      <w:r w:rsidR="003848BB">
        <w:t>.</w:t>
      </w:r>
    </w:p>
    <w:p w14:paraId="1E55D2A1" w14:textId="546267CF" w:rsidR="003848BB" w:rsidRDefault="003848BB" w:rsidP="001E262E">
      <w:r w:rsidRPr="003848BB">
        <w:t>The spatial model had an excellent spatial resolution typical for urban-scale LURs (</w:t>
      </w:r>
      <w:r w:rsidRPr="003848BB">
        <w:rPr>
          <w:rFonts w:ascii="Cambria Math" w:hAnsi="Cambria Math" w:cs="Cambria Math"/>
        </w:rPr>
        <w:t>∼</w:t>
      </w:r>
      <w:r w:rsidRPr="003848BB">
        <w:t>100 m scale) and covered 100% of US Census blocks.</w:t>
      </w:r>
    </w:p>
    <w:p w14:paraId="60E76B5D" w14:textId="77777777" w:rsidR="001E262E" w:rsidRDefault="001E262E" w:rsidP="001E262E"/>
    <w:p w14:paraId="21AA064C" w14:textId="0AA77E89" w:rsidR="00923D33" w:rsidRDefault="00923D33" w:rsidP="001E262E">
      <w:r>
        <w:t>Spatial resolution (coverage and granularity)</w:t>
      </w:r>
    </w:p>
    <w:p w14:paraId="7E8B1F93" w14:textId="4B135436" w:rsidR="00923D33" w:rsidRDefault="00923D33" w:rsidP="00923D33">
      <w:pPr>
        <w:pStyle w:val="ListBullet"/>
      </w:pPr>
      <w:r>
        <w:t>Temporal resolution</w:t>
      </w:r>
    </w:p>
    <w:p w14:paraId="2AC307DD" w14:textId="5B00DBC0" w:rsidR="00923D33" w:rsidRDefault="00923D33" w:rsidP="00923D33">
      <w:pPr>
        <w:pStyle w:val="ListBullet"/>
      </w:pPr>
      <w:r>
        <w:t>Data sources</w:t>
      </w:r>
    </w:p>
    <w:p w14:paraId="4AFB291E" w14:textId="01F7E01F" w:rsidR="00923D33" w:rsidRDefault="00923D33" w:rsidP="00923D33">
      <w:pPr>
        <w:pStyle w:val="ListBullet"/>
      </w:pPr>
      <w:r>
        <w:t>Modeling</w:t>
      </w:r>
    </w:p>
    <w:p w14:paraId="657D4382" w14:textId="13110D0B" w:rsidR="00923D33" w:rsidRDefault="00923D33" w:rsidP="00923D33">
      <w:pPr>
        <w:pStyle w:val="ListBullet"/>
      </w:pPr>
      <w:r>
        <w:t>Accuracy of the model</w:t>
      </w:r>
    </w:p>
    <w:p w14:paraId="102E07FC" w14:textId="09745713" w:rsidR="00923D33" w:rsidRDefault="00923D33" w:rsidP="00923D33">
      <w:pPr>
        <w:pStyle w:val="ListBullet"/>
      </w:pPr>
      <w:r>
        <w:t>Comparison with other LUR models</w:t>
      </w:r>
    </w:p>
    <w:p w14:paraId="4F3D29ED" w14:textId="3A046924" w:rsidR="00923D33" w:rsidRDefault="00923D33" w:rsidP="00923D33">
      <w:pPr>
        <w:pStyle w:val="ListBullet"/>
      </w:pPr>
      <w:r>
        <w:t>Drawbacks with the LUR model (after all pollutants)</w:t>
      </w:r>
    </w:p>
    <w:p w14:paraId="08E61309" w14:textId="77777777" w:rsidR="00923D33" w:rsidRPr="00923D33" w:rsidRDefault="00923D33" w:rsidP="00923D33">
      <w:pPr>
        <w:pStyle w:val="ListBullet"/>
        <w:numPr>
          <w:ilvl w:val="0"/>
          <w:numId w:val="0"/>
        </w:numPr>
        <w:ind w:left="360"/>
      </w:pPr>
    </w:p>
    <w:p w14:paraId="1B54F55D" w14:textId="2218E032" w:rsidR="00D47DB4" w:rsidRDefault="00D47DB4" w:rsidP="001E262E">
      <w:r>
        <w:t>The NO</w:t>
      </w:r>
      <w:r w:rsidRPr="00D47DB4">
        <w:rPr>
          <w:vertAlign w:val="subscript"/>
        </w:rPr>
        <w:t>2</w:t>
      </w:r>
      <w:r>
        <w:t xml:space="preserve"> LUR models were obtained from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D47DB4">
        <w:rPr>
          <w:vertAlign w:val="subscript"/>
        </w:rPr>
        <w:t>2</w:t>
      </w:r>
      <w:r>
        <w:rPr>
          <w:vertAlign w:val="subscript"/>
        </w:rPr>
        <w:t xml:space="preserve"> </w:t>
      </w:r>
      <w:r>
        <w:t>concentrations were modeled using satellite data</w:t>
      </w:r>
      <w:proofErr w:type="gramStart"/>
      <w:r>
        <w:t>,</w:t>
      </w:r>
      <w:r w:rsidR="00923D33">
        <w:t>.</w:t>
      </w:r>
      <w:proofErr w:type="gramEnd"/>
    </w:p>
    <w:p w14:paraId="47CF0FE0" w14:textId="01100DC7" w:rsidR="00923D33" w:rsidRDefault="00923D33" w:rsidP="00D47DB4"/>
    <w:p w14:paraId="5FED2C1C" w14:textId="77777777" w:rsidR="00923D33" w:rsidRPr="00923D33" w:rsidRDefault="00923D33" w:rsidP="00D47DB4"/>
    <w:p w14:paraId="68F3FBD4" w14:textId="72E32E42" w:rsidR="004F73C9" w:rsidRDefault="004F73C9" w:rsidP="00D47DB4">
      <w:pPr>
        <w:pStyle w:val="Heading4"/>
      </w:pPr>
      <w:r>
        <w:t>PM</w:t>
      </w:r>
      <w:r w:rsidRPr="004F73C9">
        <w:rPr>
          <w:vertAlign w:val="subscript"/>
        </w:rPr>
        <w:t>2.5</w:t>
      </w:r>
      <w:r>
        <w:t xml:space="preserve"> </w:t>
      </w:r>
      <w:r w:rsidR="00D47DB4">
        <w:t>model</w:t>
      </w:r>
    </w:p>
    <w:p w14:paraId="14531F05" w14:textId="77777777" w:rsidR="00D47DB4" w:rsidRDefault="00D47DB4" w:rsidP="00D47DB4">
      <w:pPr>
        <w:pStyle w:val="Heading4"/>
      </w:pPr>
    </w:p>
    <w:p w14:paraId="770755AD" w14:textId="5DE0CE31" w:rsidR="004F73C9" w:rsidRDefault="004F73C9" w:rsidP="00D47DB4">
      <w:pPr>
        <w:pStyle w:val="Heading4"/>
      </w:pPr>
      <w:r>
        <w:t>PM</w:t>
      </w:r>
      <w:r w:rsidRPr="004F73C9">
        <w:rPr>
          <w:vertAlign w:val="subscript"/>
        </w:rPr>
        <w:t>10</w:t>
      </w:r>
      <w:r>
        <w:t xml:space="preserve"> </w:t>
      </w:r>
      <w:r w:rsidR="00D47DB4">
        <w:t>model</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lastRenderedPageBreak/>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6" w:name="_Toc1370387"/>
      <w:r>
        <w:t>Results</w:t>
      </w:r>
      <w:bookmarkEnd w:id="26"/>
      <w:r>
        <w:t xml:space="preserve"> </w:t>
      </w:r>
    </w:p>
    <w:p w14:paraId="4D1BB148" w14:textId="77777777" w:rsidR="003663AA" w:rsidRDefault="003663AA" w:rsidP="003663AA">
      <w:pPr>
        <w:pStyle w:val="Heading3"/>
      </w:pPr>
      <w:bookmarkStart w:id="27"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77777777" w:rsidR="003663AA" w:rsidRDefault="003663AA" w:rsidP="003663AA">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bookmarkStart w:id="28" w:name="_GoBack"/>
      <w:bookmarkEnd w:id="28"/>
      <w:r>
        <w:t>Conclusions and Recommendations</w:t>
      </w:r>
      <w:bookmarkEnd w:id="27"/>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lastRenderedPageBreak/>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39841E60" w14:textId="77777777" w:rsidR="003663AA" w:rsidRPr="003663AA" w:rsidRDefault="00B71F54" w:rsidP="003663AA">
      <w:pPr>
        <w:pStyle w:val="EndNoteBibliography"/>
        <w:ind w:left="720" w:hanging="720"/>
      </w:pPr>
      <w:r>
        <w:fldChar w:fldCharType="begin"/>
      </w:r>
      <w:r>
        <w:instrText xml:space="preserve"> ADDIN EN.REFLIST </w:instrText>
      </w:r>
      <w:r>
        <w:fldChar w:fldCharType="separate"/>
      </w:r>
      <w:r w:rsidR="003663AA" w:rsidRPr="003663AA">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3663AA" w:rsidRPr="003663AA">
        <w:rPr>
          <w:i/>
        </w:rPr>
        <w:t>Am J Respir Crit Care Med, 188</w:t>
      </w:r>
      <w:r w:rsidR="003663AA" w:rsidRPr="003663AA">
        <w:t xml:space="preserve">, 309-318. </w:t>
      </w:r>
    </w:p>
    <w:p w14:paraId="42DFF79B" w14:textId="77777777" w:rsidR="003663AA" w:rsidRPr="003663AA" w:rsidRDefault="003663AA" w:rsidP="003663AA">
      <w:pPr>
        <w:pStyle w:val="EndNoteBibliography"/>
        <w:ind w:left="720" w:hanging="720"/>
      </w:pPr>
      <w:r w:rsidRPr="003663AA">
        <w:t xml:space="preserve">Anderson, H. R., Favarato, G., &amp; Atkinson, R. W. (2013). Long-term exposure to air pollution and the incidence of asthma: meta-analysis of cohort studies. </w:t>
      </w:r>
      <w:r w:rsidRPr="003663AA">
        <w:rPr>
          <w:i/>
        </w:rPr>
        <w:t>Air Quality, Atmosphere &amp; Health, 6</w:t>
      </w:r>
      <w:r w:rsidRPr="003663AA">
        <w:t xml:space="preserve">(1), 47-56. </w:t>
      </w:r>
    </w:p>
    <w:p w14:paraId="52CF88FB" w14:textId="77777777" w:rsidR="003663AA" w:rsidRPr="003663AA" w:rsidRDefault="003663AA" w:rsidP="003663AA">
      <w:pPr>
        <w:pStyle w:val="EndNoteBibliography"/>
        <w:ind w:left="720" w:hanging="720"/>
      </w:pPr>
      <w:r w:rsidRPr="003663AA">
        <w:t xml:space="preserve">Bechle, M. J., Millet, D. B., &amp; Marshall, J. D. (2015). National spatiotemporal exposure surface for NO2: monthly scaling of a satellite-derived land-use regression, 2000–2010. </w:t>
      </w:r>
      <w:r w:rsidRPr="003663AA">
        <w:rPr>
          <w:i/>
        </w:rPr>
        <w:t>Environmental science &amp; technology, 49</w:t>
      </w:r>
      <w:r w:rsidRPr="003663AA">
        <w:t xml:space="preserve">(20), 12297-12305. </w:t>
      </w:r>
    </w:p>
    <w:p w14:paraId="499C73CD" w14:textId="77777777" w:rsidR="003663AA" w:rsidRPr="003663AA" w:rsidRDefault="003663AA" w:rsidP="003663AA">
      <w:pPr>
        <w:pStyle w:val="EndNoteBibliography"/>
        <w:ind w:left="720" w:hanging="720"/>
      </w:pPr>
      <w:r w:rsidRPr="003663AA">
        <w:t xml:space="preserve">Clark, L. P., Millet, D. B., &amp; Marshall, J. D. (2017). Changes in transportation-related air pollution exposures by race-ethnicity and socioeconomic status: Outdoor nitrogen dioxide in the United States in 2000 and 2010. </w:t>
      </w:r>
      <w:r w:rsidRPr="003663AA">
        <w:rPr>
          <w:i/>
        </w:rPr>
        <w:t>Environmental health perspectives, 125</w:t>
      </w:r>
      <w:r w:rsidRPr="003663AA">
        <w:t>(9), 1--10. doi:10.1289/EHP959</w:t>
      </w:r>
    </w:p>
    <w:p w14:paraId="31DF989C" w14:textId="77777777" w:rsidR="003663AA" w:rsidRPr="003663AA" w:rsidRDefault="003663AA" w:rsidP="003663AA">
      <w:pPr>
        <w:pStyle w:val="EndNoteBibliography"/>
        <w:ind w:left="720" w:hanging="720"/>
      </w:pPr>
      <w:r w:rsidRPr="003663AA">
        <w:t xml:space="preserve">Khreis, H., Kelly, C., Tate, J., Parslow, R., Lucas, K., &amp; Nieuwenhuijsen, M. (2017). Exposure to traffic-related air pollution and risk of development of childhood asthma: a systematic review and meta-analysis. </w:t>
      </w:r>
      <w:r w:rsidRPr="003663AA">
        <w:rPr>
          <w:i/>
        </w:rPr>
        <w:t>Environment international, 100</w:t>
      </w:r>
      <w:r w:rsidRPr="003663AA">
        <w:t xml:space="preserve">, 1-31. </w:t>
      </w:r>
    </w:p>
    <w:p w14:paraId="32D35B4A" w14:textId="77777777" w:rsidR="003663AA" w:rsidRPr="003663AA" w:rsidRDefault="003663AA" w:rsidP="003663AA">
      <w:pPr>
        <w:pStyle w:val="EndNoteBibliography"/>
        <w:ind w:left="720" w:hanging="720"/>
      </w:pPr>
      <w:r w:rsidRPr="003663AA">
        <w:lastRenderedPageBreak/>
        <w:t xml:space="preserve">Khreis, H., &amp; Nieuwenhuijsen, M. (2017). Traffic-related air pollution and childhood asthma: recent advances and remaining gaps in the exposure assessment methods. </w:t>
      </w:r>
      <w:r w:rsidRPr="003663AA">
        <w:rPr>
          <w:i/>
        </w:rPr>
        <w:t>International journal of environmental research and public health, 14</w:t>
      </w:r>
      <w:r w:rsidRPr="003663AA">
        <w:t xml:space="preserve">(3), 312. </w:t>
      </w:r>
    </w:p>
    <w:p w14:paraId="198CE7CA" w14:textId="77777777" w:rsidR="003663AA" w:rsidRPr="003663AA" w:rsidRDefault="003663AA" w:rsidP="003663AA">
      <w:pPr>
        <w:pStyle w:val="EndNoteBibliography"/>
        <w:ind w:left="720" w:hanging="720"/>
      </w:pPr>
      <w:r w:rsidRPr="003663AA">
        <w:t xml:space="preserve">Manson, S., Schroeder, J., Van Riper, D., &amp; Ruggles, S. (2018). </w:t>
      </w:r>
      <w:r w:rsidRPr="003663AA">
        <w:rPr>
          <w:i/>
        </w:rPr>
        <w:t>IPUMS National Historical Geographic Information System: Version 13.0 [Database]. Minneapolis: University of Minnesota.</w:t>
      </w:r>
      <w:r w:rsidRPr="003663AA">
        <w:t xml:space="preserve"> </w:t>
      </w:r>
    </w:p>
    <w:p w14:paraId="4B4A4F22" w14:textId="77777777" w:rsidR="003663AA" w:rsidRPr="003663AA" w:rsidRDefault="003663AA" w:rsidP="003663AA">
      <w:pPr>
        <w:pStyle w:val="EndNoteBibliography"/>
        <w:ind w:left="720" w:hanging="720"/>
      </w:pPr>
      <w:r w:rsidRPr="003663AA">
        <w:t xml:space="preserve">National Heart Lung and Blood Institute. (2007). National Asthma Education and Prevention Program. Expert panel report 3: guidelines for the diagnosis and management of asthma: full report 2007. </w:t>
      </w:r>
    </w:p>
    <w:p w14:paraId="3FD09FEB" w14:textId="77777777" w:rsidR="003663AA" w:rsidRPr="003663AA" w:rsidRDefault="003663AA" w:rsidP="003663AA">
      <w:pPr>
        <w:pStyle w:val="EndNoteBibliography"/>
        <w:ind w:left="720" w:hanging="720"/>
      </w:pPr>
      <w:r w:rsidRPr="003663AA">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3663AA">
        <w:rPr>
          <w:i/>
        </w:rPr>
        <w:t>The Lancet Respiratory Medicine, 5</w:t>
      </w:r>
      <w:r w:rsidRPr="003663AA">
        <w:t xml:space="preserve">(9), 691-706. </w:t>
      </w:r>
    </w:p>
    <w:p w14:paraId="1E19B7DD" w14:textId="77777777" w:rsidR="003663AA" w:rsidRPr="003663AA" w:rsidRDefault="003663AA" w:rsidP="003663AA">
      <w:pPr>
        <w:pStyle w:val="EndNoteBibliography"/>
        <w:ind w:left="720" w:hanging="720"/>
      </w:pPr>
      <w:r w:rsidRPr="003663AA">
        <w:t xml:space="preserve">Winer, R. A., Qin, X., Harrington, T., Moorman, J., &amp; Zahran, H. (2012). Asthma incidence among children and adults: findings from the Behavioral Risk Factor Surveillance system asthma call-back survey—United States, 2006–2008. </w:t>
      </w:r>
      <w:r w:rsidRPr="003663AA">
        <w:rPr>
          <w:i/>
        </w:rPr>
        <w:t>Journal of Asthma, 49</w:t>
      </w:r>
      <w:r w:rsidRPr="003663AA">
        <w:t xml:space="preserve">(1), 16-22. </w:t>
      </w:r>
    </w:p>
    <w:p w14:paraId="6359C00A" w14:textId="5D584346" w:rsidR="008E29F5" w:rsidRPr="00D47991" w:rsidRDefault="00B71F54" w:rsidP="003663AA">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E86779" w:rsidRDefault="00E86779">
      <w:pPr>
        <w:pStyle w:val="CommentText"/>
      </w:pPr>
      <w:r>
        <w:rPr>
          <w:rStyle w:val="CommentReference"/>
        </w:rPr>
        <w:annotationRef/>
      </w:r>
      <w:r>
        <w:t>Needs rewording.</w:t>
      </w:r>
    </w:p>
    <w:p w14:paraId="6D58B083" w14:textId="787397B2" w:rsidR="00E86779" w:rsidRDefault="00E86779">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E86779" w:rsidRDefault="00E86779">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655D21" w:rsidRDefault="00655D21">
      <w:pPr>
        <w:pStyle w:val="CommentText"/>
      </w:pPr>
      <w:r>
        <w:rPr>
          <w:rStyle w:val="CommentReference"/>
        </w:rPr>
        <w:annotationRef/>
      </w:r>
      <w:r>
        <w:t>Needs rewording</w:t>
      </w:r>
    </w:p>
  </w:comment>
  <w:comment w:id="24" w:author="Alotaibi, Raed" w:date="2019-06-12T13:29:00Z" w:initials="AR">
    <w:p w14:paraId="7E94592B" w14:textId="534F6334" w:rsidR="00833689" w:rsidRDefault="00833689">
      <w:pPr>
        <w:pStyle w:val="CommentText"/>
      </w:pPr>
      <w:r>
        <w:rPr>
          <w:rStyle w:val="CommentReference"/>
        </w:rPr>
        <w:annotationRef/>
      </w:r>
      <w:r>
        <w:t>Change to describe that air pollution concentrations were used as a surrogate of exposure.</w:t>
      </w:r>
    </w:p>
  </w:comment>
  <w:comment w:id="25" w:author="Alotaibi, Raed" w:date="2019-06-12T13:38:00Z" w:initials="AR">
    <w:p w14:paraId="09299238" w14:textId="62D54170" w:rsidR="001E262E" w:rsidRDefault="001E262E">
      <w:pPr>
        <w:pStyle w:val="CommentText"/>
      </w:pPr>
      <w:r>
        <w:rPr>
          <w:rStyle w:val="CommentReference"/>
        </w:rPr>
        <w:annotationRef/>
      </w:r>
      <w:r>
        <w:t>What is this? Probably we should just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Ex w15:paraId="092992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84666" w14:textId="77777777" w:rsidR="0008665B" w:rsidRDefault="0008665B" w:rsidP="00762786">
      <w:r>
        <w:separator/>
      </w:r>
    </w:p>
  </w:endnote>
  <w:endnote w:type="continuationSeparator" w:id="0">
    <w:p w14:paraId="1B5F2F64" w14:textId="77777777" w:rsidR="0008665B" w:rsidRDefault="0008665B"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15173225" w:rsidR="004B7855" w:rsidRDefault="004B785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663AA">
          <w:rPr>
            <w:noProof/>
          </w:rPr>
          <w:t>9</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4B7855" w:rsidRDefault="004B7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BB6E3" w14:textId="77777777" w:rsidR="0008665B" w:rsidRDefault="0008665B" w:rsidP="00762786">
      <w:r>
        <w:separator/>
      </w:r>
    </w:p>
  </w:footnote>
  <w:footnote w:type="continuationSeparator" w:id="0">
    <w:p w14:paraId="045E42C7" w14:textId="77777777" w:rsidR="0008665B" w:rsidRDefault="0008665B"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4B7855" w:rsidRDefault="004B7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4B7855" w:rsidRDefault="004B7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8FAFc2qCE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39&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69CA"/>
    <w:rsid w:val="00043C74"/>
    <w:rsid w:val="00051F88"/>
    <w:rsid w:val="000554F0"/>
    <w:rsid w:val="000649D4"/>
    <w:rsid w:val="00083949"/>
    <w:rsid w:val="0008665B"/>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663AA"/>
    <w:rsid w:val="00370F62"/>
    <w:rsid w:val="00376A2D"/>
    <w:rsid w:val="003848BB"/>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80F05"/>
    <w:rsid w:val="004A07C4"/>
    <w:rsid w:val="004B7855"/>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320E8"/>
    <w:rsid w:val="00E47076"/>
    <w:rsid w:val="00E52942"/>
    <w:rsid w:val="00E53D5A"/>
    <w:rsid w:val="00E541AD"/>
    <w:rsid w:val="00E80D59"/>
    <w:rsid w:val="00E8581B"/>
    <w:rsid w:val="00E86779"/>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D9F22-3B83-4980-8663-6813800A5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1659</TotalTime>
  <Pages>15</Pages>
  <Words>5428</Words>
  <Characters>30943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36299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9</cp:revision>
  <cp:lastPrinted>2018-02-12T21:22:00Z</cp:lastPrinted>
  <dcterms:created xsi:type="dcterms:W3CDTF">2019-06-10T19:10:00Z</dcterms:created>
  <dcterms:modified xsi:type="dcterms:W3CDTF">2019-06-17T16:11:00Z</dcterms:modified>
</cp:coreProperties>
</file>